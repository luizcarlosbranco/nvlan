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F759" w14:textId="77777777" w:rsidR="00AD4588" w:rsidRDefault="00AD4588" w:rsidP="008E008A"/>
    <w:p w14:paraId="103ED106" w14:textId="77777777" w:rsidR="005B27CD" w:rsidRDefault="005B27CD" w:rsidP="006F516A">
      <w:pPr>
        <w:rPr>
          <w:rFonts w:ascii="Arial" w:eastAsia="Yu Gothic UI Light" w:hAnsi="Arial" w:cs="Arial"/>
          <w:sz w:val="20"/>
        </w:rPr>
      </w:pPr>
    </w:p>
    <w:p w14:paraId="5DB7873E" w14:textId="77777777" w:rsidR="00AD4588" w:rsidRDefault="00AD4588" w:rsidP="006F516A">
      <w:pPr>
        <w:rPr>
          <w:rFonts w:ascii="Arial" w:eastAsia="Yu Gothic UI Light" w:hAnsi="Arial" w:cs="Arial"/>
          <w:sz w:val="20"/>
        </w:rPr>
      </w:pPr>
    </w:p>
    <w:p w14:paraId="64CC2CBD" w14:textId="77777777" w:rsidR="005B27CD" w:rsidRDefault="005B27CD" w:rsidP="006F516A">
      <w:pPr>
        <w:rPr>
          <w:rFonts w:ascii="Arial" w:eastAsia="Yu Gothic UI Light" w:hAnsi="Arial"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AF5DB6" w14:paraId="5CFFB607" w14:textId="77777777" w:rsidTr="00AF5DB6">
        <w:tc>
          <w:tcPr>
            <w:tcW w:w="5395" w:type="dxa"/>
          </w:tcPr>
          <w:p w14:paraId="15C3458B" w14:textId="77777777" w:rsidR="005D3D12" w:rsidRDefault="005D3D12" w:rsidP="00AF5DB6">
            <w:pPr>
              <w:rPr>
                <w:rFonts w:ascii="Arial" w:eastAsia="Yu Gothic UI Light" w:hAnsi="Arial" w:cs="Arial"/>
              </w:rPr>
            </w:pPr>
          </w:p>
          <w:p w14:paraId="2B89DBAF" w14:textId="77777777" w:rsidR="005D3D12" w:rsidRDefault="005D3D12" w:rsidP="00AF5DB6">
            <w:pPr>
              <w:rPr>
                <w:rFonts w:ascii="Arial" w:eastAsia="Yu Gothic UI Light" w:hAnsi="Arial" w:cs="Arial"/>
              </w:rPr>
            </w:pPr>
          </w:p>
          <w:p w14:paraId="07A6F3EB" w14:textId="026EED0E" w:rsidR="00AF5DB6" w:rsidRDefault="00696CED" w:rsidP="00AF5DB6">
            <w:pPr>
              <w:rPr>
                <w:rFonts w:ascii="Arial" w:eastAsia="Yu Gothic UI Light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3486DA" wp14:editId="1B7E291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Square wrapText="bothSides"/>
                      <wp:docPr id="2066781754" name="Caixa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136A36" w14:textId="77777777" w:rsidR="00696CED" w:rsidRPr="00696CED" w:rsidRDefault="00696CED" w:rsidP="00696CED">
                                  <w:pPr>
                                    <w:jc w:val="center"/>
                                    <w:rPr>
                                      <w:rFonts w:ascii="Arial" w:eastAsia="Yu Gothic UI Light" w:hAnsi="Arial" w:cs="Arial"/>
                                      <w:sz w:val="72"/>
                                      <w:szCs w:val="72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lumMod w14:val="50000"/>
                                              </w14:schemeClr>
                                            </w14:gs>
                                            <w14:gs w14:pos="50000">
                                              <w14:schemeClr w14:val="accent5"/>
                                            </w14:gs>
                                            <w14:gs w14:pos="100000">
                                              <w14:schemeClr w14:val="accent5">
                                                <w14:lumMod w14:val="60000"/>
                                                <w14:lumOff w14:val="4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696CED">
                                    <w:rPr>
                                      <w:rFonts w:ascii="Arial" w:eastAsia="Yu Gothic UI Light" w:hAnsi="Arial" w:cs="Arial"/>
                                      <w:sz w:val="72"/>
                                      <w:szCs w:val="72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lumMod w14:val="50000"/>
                                              </w14:schemeClr>
                                            </w14:gs>
                                            <w14:gs w14:pos="50000">
                                              <w14:schemeClr w14:val="accent5"/>
                                            </w14:gs>
                                            <w14:gs w14:pos="100000">
                                              <w14:schemeClr w14:val="accent5">
                                                <w14:lumMod w14:val="60000"/>
                                                <w14:lumOff w14:val="4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[</w:t>
                                  </w:r>
                                  <w:r w:rsidRPr="00696CED">
                                    <w:rPr>
                                      <w:rFonts w:ascii="Arial" w:eastAsia="Yu Gothic UI Light" w:hAnsi="Arial" w:cs="Arial"/>
                                      <w:sz w:val="48"/>
                                      <w:szCs w:val="48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lumMod w14:val="50000"/>
                                              </w14:schemeClr>
                                            </w14:gs>
                                            <w14:gs w14:pos="50000">
                                              <w14:schemeClr w14:val="accent5"/>
                                            </w14:gs>
                                            <w14:gs w14:pos="100000">
                                              <w14:schemeClr w14:val="accent5">
                                                <w14:lumMod w14:val="60000"/>
                                                <w14:lumOff w14:val="4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displayName</w:t>
                                  </w:r>
                                  <w:r w:rsidRPr="00696CED">
                                    <w:rPr>
                                      <w:rFonts w:ascii="Arial" w:eastAsia="Yu Gothic UI Light" w:hAnsi="Arial" w:cs="Arial"/>
                                      <w:sz w:val="72"/>
                                      <w:szCs w:val="72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lumMod w14:val="50000"/>
                                              </w14:schemeClr>
                                            </w14:gs>
                                            <w14:gs w14:pos="50000">
                                              <w14:schemeClr w14:val="accent5"/>
                                            </w14:gs>
                                            <w14:gs w14:pos="100000">
                                              <w14:schemeClr w14:val="accent5">
                                                <w14:lumMod w14:val="60000"/>
                                                <w14:lumOff w14:val="4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F3486D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      <v:textbox style="mso-fit-shape-to-text:t">
                        <w:txbxContent>
                          <w:p w14:paraId="39136A36" w14:textId="77777777" w:rsidR="00696CED" w:rsidRPr="00696CED" w:rsidRDefault="00696CED" w:rsidP="00696CED">
                            <w:pPr>
                              <w:jc w:val="center"/>
                              <w:rPr>
                                <w:rFonts w:ascii="Arial" w:eastAsia="Yu Gothic UI Light" w:hAnsi="Arial" w:cs="Arial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696CED">
                              <w:rPr>
                                <w:rFonts w:ascii="Arial" w:eastAsia="Yu Gothic UI Light" w:hAnsi="Arial" w:cs="Arial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[</w:t>
                            </w:r>
                            <w:r w:rsidRPr="00696CED">
                              <w:rPr>
                                <w:rFonts w:ascii="Arial" w:eastAsia="Yu Gothic UI Light" w:hAnsi="Arial" w:cs="Arial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displayName</w:t>
                            </w:r>
                            <w:r w:rsidRPr="00696CED">
                              <w:rPr>
                                <w:rFonts w:ascii="Arial" w:eastAsia="Yu Gothic UI Light" w:hAnsi="Arial" w:cs="Arial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]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AF5DB6" w:rsidRPr="00AF5DB6">
              <w:rPr>
                <w:rFonts w:ascii="Arial" w:eastAsia="Yu Gothic UI Light" w:hAnsi="Arial" w:cs="Arial"/>
              </w:rPr>
              <w:t xml:space="preserve"> </w:t>
            </w:r>
          </w:p>
          <w:p w14:paraId="2A47CA8C" w14:textId="77777777" w:rsidR="005D3D12" w:rsidRDefault="005D3D12" w:rsidP="00AF5DB6">
            <w:pPr>
              <w:rPr>
                <w:rFonts w:ascii="Arial" w:eastAsia="Yu Gothic UI Light" w:hAnsi="Arial" w:cs="Arial"/>
              </w:rPr>
            </w:pPr>
          </w:p>
          <w:p w14:paraId="62D6D4CE" w14:textId="77777777" w:rsidR="005D3D12" w:rsidRDefault="005D3D12" w:rsidP="00AF5DB6">
            <w:pPr>
              <w:rPr>
                <w:rFonts w:ascii="Arial" w:eastAsia="Yu Gothic UI Light" w:hAnsi="Arial" w:cs="Arial"/>
              </w:rPr>
            </w:pPr>
          </w:p>
          <w:p w14:paraId="50F20565" w14:textId="77777777" w:rsidR="005D3D12" w:rsidRDefault="005D3D12" w:rsidP="00AF5DB6">
            <w:pPr>
              <w:rPr>
                <w:rFonts w:ascii="Arial" w:eastAsia="Yu Gothic UI Light" w:hAnsi="Arial" w:cs="Arial"/>
              </w:rPr>
            </w:pPr>
          </w:p>
          <w:p w14:paraId="58B148B5" w14:textId="1D997487" w:rsidR="005D3D12" w:rsidRDefault="005D3D12" w:rsidP="00AF5DB6">
            <w:pPr>
              <w:rPr>
                <w:rFonts w:ascii="Arial" w:eastAsia="Yu Gothic UI Light" w:hAnsi="Arial" w:cs="Arial"/>
              </w:rPr>
            </w:pPr>
            <w:r w:rsidRPr="005D3D12">
              <w:rPr>
                <w:rFonts w:ascii="Arial" w:eastAsia="Yu Gothic UI Light" w:hAnsi="Arial" w:cs="Arial"/>
              </w:rPr>
              <w:t>[title]</w:t>
            </w:r>
          </w:p>
          <w:p w14:paraId="72793136" w14:textId="138DB928" w:rsidR="005D3D12" w:rsidRPr="00AF5DB6" w:rsidRDefault="005D3D12" w:rsidP="00AF5DB6">
            <w:pPr>
              <w:rPr>
                <w:rFonts w:ascii="Arial" w:eastAsia="Yu Gothic UI Light" w:hAnsi="Arial" w:cs="Arial"/>
              </w:rPr>
            </w:pPr>
            <w:r w:rsidRPr="005D3D12">
              <w:rPr>
                <w:rFonts w:ascii="Arial" w:eastAsia="Yu Gothic UI Light" w:hAnsi="Arial" w:cs="Arial"/>
              </w:rPr>
              <w:t>[telephoneNumber]</w:t>
            </w:r>
          </w:p>
          <w:p w14:paraId="0CFD84F1" w14:textId="77777777" w:rsidR="00AF5DB6" w:rsidRDefault="00AF5DB6" w:rsidP="00AF5DB6">
            <w:pPr>
              <w:rPr>
                <w:rFonts w:ascii="Arial" w:eastAsia="Yu Gothic UI Light" w:hAnsi="Arial" w:cs="Arial"/>
              </w:rPr>
            </w:pPr>
            <w:r w:rsidRPr="00AF5DB6">
              <w:rPr>
                <w:rFonts w:ascii="Arial" w:eastAsia="Yu Gothic UI Light" w:hAnsi="Arial" w:cs="Arial"/>
              </w:rPr>
              <w:t>[mail]</w:t>
            </w:r>
          </w:p>
          <w:p w14:paraId="167584E5" w14:textId="77777777" w:rsidR="00E64BD5" w:rsidRDefault="00E64BD5" w:rsidP="00AF5DB6">
            <w:pPr>
              <w:rPr>
                <w:rFonts w:ascii="Arial" w:eastAsia="Yu Gothic UI Light" w:hAnsi="Arial" w:cs="Arial"/>
              </w:rPr>
            </w:pPr>
          </w:p>
          <w:p w14:paraId="7CE57C13" w14:textId="77777777" w:rsidR="00E64BD5" w:rsidRPr="00E64BD5" w:rsidRDefault="00E64BD5" w:rsidP="00E64BD5">
            <w:pPr>
              <w:rPr>
                <w:rFonts w:ascii="Arial" w:eastAsia="Yu Gothic UI Light" w:hAnsi="Arial" w:cs="Arial"/>
              </w:rPr>
            </w:pPr>
            <w:r w:rsidRPr="00E64BD5">
              <w:rPr>
                <w:rFonts w:ascii="Arial" w:eastAsia="Yu Gothic UI Light" w:hAnsi="Arial" w:cs="Arial"/>
              </w:rPr>
              <w:t>[wWWHomePage]</w:t>
            </w:r>
          </w:p>
          <w:p w14:paraId="0C754C2B" w14:textId="0AD5E45C" w:rsidR="00E64BD5" w:rsidRDefault="00E64BD5" w:rsidP="00E64BD5">
            <w:pPr>
              <w:rPr>
                <w:rFonts w:ascii="Arial" w:eastAsia="Yu Gothic UI Light" w:hAnsi="Arial" w:cs="Arial"/>
              </w:rPr>
            </w:pPr>
            <w:r w:rsidRPr="00E64BD5">
              <w:rPr>
                <w:rFonts w:ascii="Arial" w:eastAsia="Yu Gothic UI Light" w:hAnsi="Arial" w:cs="Arial"/>
              </w:rPr>
              <w:t>[STREETADDRESS]</w:t>
            </w:r>
          </w:p>
        </w:tc>
        <w:tc>
          <w:tcPr>
            <w:tcW w:w="5395" w:type="dxa"/>
          </w:tcPr>
          <w:p w14:paraId="0AF7BC4E" w14:textId="02061D42" w:rsidR="00E64BD5" w:rsidRDefault="00E64BD5" w:rsidP="00E64BD5">
            <w:pPr>
              <w:jc w:val="center"/>
              <w:rPr>
                <w:rFonts w:ascii="Arial" w:eastAsia="Yu Gothic UI Light" w:hAnsi="Arial" w:cs="Arial"/>
              </w:rPr>
            </w:pPr>
            <w:r>
              <w:rPr>
                <w:noProof/>
              </w:rPr>
              <w:drawing>
                <wp:inline distT="0" distB="0" distL="0" distR="0" wp14:anchorId="2AE20B41" wp14:editId="3CD698C7">
                  <wp:extent cx="1640205" cy="1238250"/>
                  <wp:effectExtent l="0" t="0" r="0" b="0"/>
                  <wp:docPr id="5" name="Imagem 1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Vector Design Elements Your Company Logo Stock Vector (Royalty Free)  709133980 | Shutterstock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82" t="8612" r="10232" b="12607"/>
                          <a:stretch/>
                        </pic:blipFill>
                        <pic:spPr bwMode="auto">
                          <a:xfrm>
                            <a:off x="0" y="0"/>
                            <a:ext cx="1640205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5DB6" w14:paraId="22B42B7F" w14:textId="77777777" w:rsidTr="00863805">
        <w:tc>
          <w:tcPr>
            <w:tcW w:w="10790" w:type="dxa"/>
            <w:gridSpan w:val="2"/>
            <w:shd w:val="clear" w:color="auto" w:fill="BDD6EE" w:themeFill="accent1" w:themeFillTint="66"/>
          </w:tcPr>
          <w:p w14:paraId="1C667C1D" w14:textId="77777777" w:rsidR="00AF5DB6" w:rsidRDefault="00AF5DB6" w:rsidP="006F516A">
            <w:pPr>
              <w:rPr>
                <w:rFonts w:ascii="Arial" w:eastAsia="Yu Gothic UI Light" w:hAnsi="Arial" w:cs="Arial"/>
              </w:rPr>
            </w:pPr>
          </w:p>
        </w:tc>
      </w:tr>
      <w:tr w:rsidR="00AF5DB6" w14:paraId="7E6E8073" w14:textId="77777777" w:rsidTr="00AF5DB6">
        <w:tc>
          <w:tcPr>
            <w:tcW w:w="10790" w:type="dxa"/>
            <w:gridSpan w:val="2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70"/>
            </w:tblGrid>
            <w:tr w:rsidR="00AF5DB6" w:rsidRPr="008E219D" w14:paraId="4F5E77BF" w14:textId="77777777" w:rsidTr="003C5B0B">
              <w:trPr>
                <w:trHeight w:val="520"/>
              </w:trPr>
              <w:tc>
                <w:tcPr>
                  <w:tcW w:w="5970" w:type="dxa"/>
                  <w:tcBorders>
                    <w:top w:val="single" w:sz="4" w:space="0" w:color="D0CECE" w:themeColor="background2" w:themeShade="E6"/>
                  </w:tcBorders>
                  <w:vAlign w:val="center"/>
                </w:tcPr>
                <w:p w14:paraId="0AC5551A" w14:textId="4F58650B" w:rsidR="00AF5DB6" w:rsidRPr="008E219D" w:rsidRDefault="00AF5DB6" w:rsidP="00AF5DB6">
                  <w:pPr>
                    <w:rPr>
                      <w:caps/>
                      <w:sz w:val="18"/>
                      <w:szCs w:val="18"/>
                    </w:rPr>
                  </w:pPr>
                  <w:r w:rsidRPr="008B312F">
                    <w:rPr>
                      <w:caps/>
                      <w:noProof/>
                      <w:sz w:val="18"/>
                      <w:szCs w:val="18"/>
                    </w:rPr>
                    <w:drawing>
                      <wp:inline distT="0" distB="0" distL="0" distR="0" wp14:anchorId="7624C827" wp14:editId="7C1F8457">
                        <wp:extent cx="187960" cy="189392"/>
                        <wp:effectExtent l="0" t="0" r="2540" b="1270"/>
                        <wp:docPr id="1314245754" name="Imagem 1" descr="Ícone&#10;&#10;O conteúdo gerado por IA pode estar incorreto.">
                          <a:hlinkClick xmlns:a="http://schemas.openxmlformats.org/drawingml/2006/main" r:id="rId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4245754" name="Imagem 1" descr="Ícone&#10;&#10;O conteúdo gerado por IA pode estar incorreto.">
                                  <a:hlinkClick r:id="rId9"/>
                                </pic:cNvPr>
                                <pic:cNvPicPr/>
                              </pic:nvPicPr>
                              <pic:blipFill rotWithShape="1">
                                <a:blip r:embed="rId10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">
                                          <a14:imgEffect>
                                            <a14:backgroundRemoval t="9645" b="89848" l="3511" r="89952">
                                              <a14:foregroundMark x1="57506" y1="48223" x2="57748" y2="49239"/>
                                              <a14:foregroundMark x1="80630" y1="31980" x2="80630" y2="31980"/>
                                              <a14:foregroundMark x1="37772" y1="35025" x2="37772" y2="35025"/>
                                              <a14:foregroundMark x1="7748" y1="28426" x2="7748" y2="28426"/>
                                              <a14:foregroundMark x1="3511" y1="47716" x2="4237" y2="53807"/>
                                              <a14:foregroundMark x1="36925" y1="50254" x2="37047" y2="50637"/>
                                              <a14:foregroundMark x1="30579" y1="36373" x2="30872" y2="36548"/>
                                              <a14:foregroundMark x1="60412" y1="45685" x2="60412" y2="48223"/>
                                              <a14:foregroundMark x1="55690" y1="24873" x2="54237" y2="29949"/>
                                              <a14:backgroundMark x1="80872" y1="52284" x2="82567" y2="50761"/>
                                              <a14:backgroundMark x1="82446" y1="49239" x2="84867" y2="43147"/>
                                              <a14:backgroundMark x1="85835" y1="38071" x2="85835" y2="38071"/>
                                              <a14:backgroundMark x1="78208" y1="62437" x2="78208" y2="62437"/>
                                              <a14:backgroundMark x1="61501" y1="44162" x2="61501" y2="44162"/>
                                              <a14:backgroundMark x1="57748" y1="42640" x2="58354" y2="42640"/>
                                              <a14:backgroundMark x1="33656" y1="52792" x2="33656" y2="52792"/>
                                              <a14:backgroundMark x1="36320" y1="48223" x2="36320" y2="48223"/>
                                              <a14:backgroundMark x1="30266" y1="54315" x2="30266" y2="54315"/>
                                              <a14:backgroundMark x1="30145" y1="33503" x2="30145" y2="33503"/>
                                              <a14:backgroundMark x1="30145" y1="37056" x2="30508" y2="36041"/>
                                              <a14:backgroundMark x1="29903" y1="36041" x2="30630" y2="36041"/>
                                              <a14:backgroundMark x1="29782" y1="46701" x2="29661" y2="50761"/>
                                              <a14:backgroundMark x1="36925" y1="53807" x2="37167" y2="58883"/>
                                              <a14:backgroundMark x1="36925" y1="50761" x2="37046" y2="52792"/>
                                              <a14:backgroundMark x1="37288" y1="50761" x2="37046" y2="50254"/>
                                              <a14:backgroundMark x1="30872" y1="37056" x2="30993" y2="35533"/>
                                              <a14:backgroundMark x1="60169" y1="39594" x2="60169" y2="39594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1908" t="18787" r="83380" b="1906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88716" cy="190154"/>
                                </a:xfrm>
                                <a:prstGeom prst="flowChartConnector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aps/>
                      <w:sz w:val="18"/>
                      <w:szCs w:val="18"/>
                    </w:rPr>
                    <w:t xml:space="preserve">      </w:t>
                  </w:r>
                  <w:r w:rsidRPr="008B312F">
                    <w:rPr>
                      <w:caps/>
                      <w:noProof/>
                      <w:sz w:val="18"/>
                      <w:szCs w:val="18"/>
                    </w:rPr>
                    <w:drawing>
                      <wp:inline distT="0" distB="0" distL="0" distR="0" wp14:anchorId="6024E754" wp14:editId="02CB66BF">
                        <wp:extent cx="191770" cy="194945"/>
                        <wp:effectExtent l="0" t="0" r="0" b="0"/>
                        <wp:docPr id="1863819360" name="Imagem 1" descr="Ícone&#10;&#10;O conteúdo gerado por IA pode estar incorreto.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3819360" name="Imagem 1" descr="Ícone&#10;&#10;O conteúdo gerado por IA pode estar incorreto.">
                                  <a:hlinkClick r:id="rId12"/>
                                </pic:cNvPr>
                                <pic:cNvPicPr/>
                              </pic:nvPicPr>
                              <pic:blipFill rotWithShape="1">
                                <a:blip r:embed="rId10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">
                                          <a14:imgEffect>
                                            <a14:backgroundRemoval t="9645" b="89848" l="3511" r="89952">
                                              <a14:foregroundMark x1="57506" y1="48223" x2="57748" y2="49239"/>
                                              <a14:foregroundMark x1="80630" y1="31980" x2="80630" y2="31980"/>
                                              <a14:foregroundMark x1="37772" y1="35025" x2="37772" y2="35025"/>
                                              <a14:foregroundMark x1="7748" y1="28426" x2="7748" y2="28426"/>
                                              <a14:foregroundMark x1="3511" y1="47716" x2="4237" y2="53807"/>
                                              <a14:foregroundMark x1="36925" y1="50254" x2="37047" y2="50637"/>
                                              <a14:foregroundMark x1="30579" y1="36373" x2="30872" y2="36548"/>
                                              <a14:foregroundMark x1="60412" y1="45685" x2="60412" y2="48223"/>
                                              <a14:foregroundMark x1="55690" y1="24873" x2="54237" y2="29949"/>
                                              <a14:backgroundMark x1="80872" y1="52284" x2="82567" y2="50761"/>
                                              <a14:backgroundMark x1="82446" y1="49239" x2="84867" y2="43147"/>
                                              <a14:backgroundMark x1="85835" y1="38071" x2="85835" y2="38071"/>
                                              <a14:backgroundMark x1="78208" y1="62437" x2="78208" y2="62437"/>
                                              <a14:backgroundMark x1="61501" y1="44162" x2="61501" y2="44162"/>
                                              <a14:backgroundMark x1="57748" y1="42640" x2="58354" y2="42640"/>
                                              <a14:backgroundMark x1="33656" y1="52792" x2="33656" y2="52792"/>
                                              <a14:backgroundMark x1="36320" y1="48223" x2="36320" y2="48223"/>
                                              <a14:backgroundMark x1="30266" y1="54315" x2="30266" y2="54315"/>
                                              <a14:backgroundMark x1="30145" y1="33503" x2="30145" y2="33503"/>
                                              <a14:backgroundMark x1="30145" y1="37056" x2="30508" y2="36041"/>
                                              <a14:backgroundMark x1="29903" y1="36041" x2="30630" y2="36041"/>
                                              <a14:backgroundMark x1="29782" y1="46701" x2="29661" y2="50761"/>
                                              <a14:backgroundMark x1="36925" y1="53807" x2="37167" y2="58883"/>
                                              <a14:backgroundMark x1="36925" y1="50761" x2="37046" y2="52792"/>
                                              <a14:backgroundMark x1="37288" y1="50761" x2="37046" y2="50254"/>
                                              <a14:backgroundMark x1="30872" y1="37056" x2="30993" y2="35533"/>
                                              <a14:backgroundMark x1="60169" y1="39594" x2="60169" y2="39594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26021" t="16832" r="58945" b="1909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7575" cy="200846"/>
                                </a:xfrm>
                                <a:prstGeom prst="flowChartConnector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aps/>
                      <w:sz w:val="18"/>
                      <w:szCs w:val="18"/>
                    </w:rPr>
                    <w:t xml:space="preserve">      </w:t>
                  </w:r>
                  <w:r w:rsidRPr="008B312F">
                    <w:rPr>
                      <w:caps/>
                      <w:noProof/>
                      <w:sz w:val="18"/>
                      <w:szCs w:val="18"/>
                    </w:rPr>
                    <w:drawing>
                      <wp:inline distT="0" distB="0" distL="0" distR="0" wp14:anchorId="50317012" wp14:editId="13A555B6">
                        <wp:extent cx="191784" cy="196941"/>
                        <wp:effectExtent l="0" t="0" r="0" b="0"/>
                        <wp:docPr id="587340159" name="Imagem 1" descr="Ícone&#10;&#10;O conteúdo gerado por IA pode estar incorreto.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7340159" name="Imagem 1" descr="Ícone&#10;&#10;O conteúdo gerado por IA pode estar incorreto.">
                                  <a:hlinkClick r:id="rId13"/>
                                </pic:cNvPr>
                                <pic:cNvPicPr/>
                              </pic:nvPicPr>
                              <pic:blipFill rotWithShape="1">
                                <a:blip r:embed="rId10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">
                                          <a14:imgEffect>
                                            <a14:backgroundRemoval t="9645" b="89848" l="3511" r="89952">
                                              <a14:foregroundMark x1="57506" y1="48223" x2="57748" y2="49239"/>
                                              <a14:foregroundMark x1="80630" y1="31980" x2="80630" y2="31980"/>
                                              <a14:foregroundMark x1="37772" y1="35025" x2="37772" y2="35025"/>
                                              <a14:foregroundMark x1="7748" y1="28426" x2="7748" y2="28426"/>
                                              <a14:foregroundMark x1="3511" y1="47716" x2="4237" y2="53807"/>
                                              <a14:foregroundMark x1="36925" y1="50254" x2="37047" y2="50637"/>
                                              <a14:foregroundMark x1="30579" y1="36373" x2="30872" y2="36548"/>
                                              <a14:foregroundMark x1="60412" y1="45685" x2="60412" y2="48223"/>
                                              <a14:foregroundMark x1="55690" y1="24873" x2="54237" y2="29949"/>
                                              <a14:backgroundMark x1="80872" y1="52284" x2="82567" y2="50761"/>
                                              <a14:backgroundMark x1="82446" y1="49239" x2="84867" y2="43147"/>
                                              <a14:backgroundMark x1="85835" y1="38071" x2="85835" y2="38071"/>
                                              <a14:backgroundMark x1="78208" y1="62437" x2="78208" y2="62437"/>
                                              <a14:backgroundMark x1="61501" y1="44162" x2="61501" y2="44162"/>
                                              <a14:backgroundMark x1="57748" y1="42640" x2="58354" y2="42640"/>
                                              <a14:backgroundMark x1="33656" y1="52792" x2="33656" y2="52792"/>
                                              <a14:backgroundMark x1="36320" y1="48223" x2="36320" y2="48223"/>
                                              <a14:backgroundMark x1="30266" y1="54315" x2="30266" y2="54315"/>
                                              <a14:backgroundMark x1="30145" y1="33503" x2="30145" y2="33503"/>
                                              <a14:backgroundMark x1="30145" y1="37056" x2="30508" y2="36041"/>
                                              <a14:backgroundMark x1="29903" y1="36041" x2="30630" y2="36041"/>
                                              <a14:backgroundMark x1="29782" y1="46701" x2="29661" y2="50761"/>
                                              <a14:backgroundMark x1="36925" y1="53807" x2="37167" y2="58883"/>
                                              <a14:backgroundMark x1="36925" y1="50761" x2="37046" y2="52792"/>
                                              <a14:backgroundMark x1="37288" y1="50761" x2="37046" y2="50254"/>
                                              <a14:backgroundMark x1="30872" y1="37056" x2="30993" y2="35533"/>
                                              <a14:backgroundMark x1="60169" y1="39594" x2="60169" y2="39594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50202" t="16811" r="34708" b="1821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8329" cy="203662"/>
                                </a:xfrm>
                                <a:prstGeom prst="flowChartConnector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aps/>
                      <w:sz w:val="18"/>
                      <w:szCs w:val="18"/>
                    </w:rPr>
                    <w:t xml:space="preserve">      </w:t>
                  </w:r>
                  <w:r w:rsidRPr="008B312F">
                    <w:rPr>
                      <w:caps/>
                      <w:noProof/>
                      <w:sz w:val="18"/>
                      <w:szCs w:val="18"/>
                    </w:rPr>
                    <w:drawing>
                      <wp:inline distT="0" distB="0" distL="0" distR="0" wp14:anchorId="48D5D233" wp14:editId="4DEDD960">
                        <wp:extent cx="188434" cy="194543"/>
                        <wp:effectExtent l="0" t="0" r="2540" b="0"/>
                        <wp:docPr id="590290969" name="Imagem 1" descr="Ícone&#10;&#10;O conteúdo gerado por IA pode estar incorreto.">
                          <a:hlinkClick xmlns:a="http://schemas.openxmlformats.org/drawingml/2006/main" r:id="rId1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0290969" name="Imagem 1" descr="Ícone&#10;&#10;O conteúdo gerado por IA pode estar incorreto.">
                                  <a:hlinkClick r:id="rId14"/>
                                </pic:cNvPr>
                                <pic:cNvPicPr/>
                              </pic:nvPicPr>
                              <pic:blipFill rotWithShape="1">
                                <a:blip r:embed="rId10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">
                                          <a14:imgEffect>
                                            <a14:backgroundRemoval t="9645" b="89848" l="3511" r="89952">
                                              <a14:foregroundMark x1="57506" y1="48223" x2="57748" y2="49239"/>
                                              <a14:foregroundMark x1="80630" y1="31980" x2="80630" y2="31980"/>
                                              <a14:foregroundMark x1="37772" y1="35025" x2="37772" y2="35025"/>
                                              <a14:foregroundMark x1="7748" y1="28426" x2="7748" y2="28426"/>
                                              <a14:foregroundMark x1="3511" y1="47716" x2="4237" y2="53807"/>
                                              <a14:foregroundMark x1="36925" y1="50254" x2="37047" y2="50637"/>
                                              <a14:foregroundMark x1="30579" y1="36373" x2="30872" y2="36548"/>
                                              <a14:foregroundMark x1="60412" y1="45685" x2="60412" y2="48223"/>
                                              <a14:foregroundMark x1="55690" y1="24873" x2="54237" y2="29949"/>
                                              <a14:backgroundMark x1="80872" y1="52284" x2="82567" y2="50761"/>
                                              <a14:backgroundMark x1="82446" y1="49239" x2="84867" y2="43147"/>
                                              <a14:backgroundMark x1="85835" y1="38071" x2="85835" y2="38071"/>
                                              <a14:backgroundMark x1="78208" y1="62437" x2="78208" y2="62437"/>
                                              <a14:backgroundMark x1="61501" y1="44162" x2="61501" y2="44162"/>
                                              <a14:backgroundMark x1="57748" y1="42640" x2="58354" y2="42640"/>
                                              <a14:backgroundMark x1="33656" y1="52792" x2="33656" y2="52792"/>
                                              <a14:backgroundMark x1="36320" y1="48223" x2="36320" y2="48223"/>
                                              <a14:backgroundMark x1="30266" y1="54315" x2="30266" y2="54315"/>
                                              <a14:backgroundMark x1="30145" y1="33503" x2="30145" y2="33503"/>
                                              <a14:backgroundMark x1="30145" y1="37056" x2="30508" y2="36041"/>
                                              <a14:backgroundMark x1="29903" y1="36041" x2="30630" y2="36041"/>
                                              <a14:backgroundMark x1="29782" y1="46701" x2="29661" y2="50761"/>
                                              <a14:backgroundMark x1="36925" y1="53807" x2="37167" y2="58883"/>
                                              <a14:backgroundMark x1="36925" y1="50761" x2="37046" y2="52792"/>
                                              <a14:backgroundMark x1="37288" y1="50761" x2="37046" y2="50254"/>
                                              <a14:backgroundMark x1="30872" y1="37056" x2="30993" y2="35533"/>
                                              <a14:backgroundMark x1="60169" y1="39594" x2="60169" y2="39594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74490" t="17475" r="10695" b="1839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4708" cy="201020"/>
                                </a:xfrm>
                                <a:prstGeom prst="flowChartConnector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3B629CE" w14:textId="77777777" w:rsidR="00AF5DB6" w:rsidRDefault="00AF5DB6" w:rsidP="006F516A">
            <w:pPr>
              <w:rPr>
                <w:rFonts w:ascii="Arial" w:eastAsia="Yu Gothic UI Light" w:hAnsi="Arial" w:cs="Arial"/>
              </w:rPr>
            </w:pPr>
          </w:p>
        </w:tc>
      </w:tr>
    </w:tbl>
    <w:p w14:paraId="07DD38FD" w14:textId="77777777" w:rsidR="00631123" w:rsidRPr="00A8786A" w:rsidRDefault="00631123" w:rsidP="006F516A">
      <w:pPr>
        <w:rPr>
          <w:rFonts w:ascii="Arial" w:eastAsia="Yu Gothic UI Light" w:hAnsi="Arial" w:cs="Arial"/>
        </w:rPr>
      </w:pPr>
    </w:p>
    <w:sectPr w:rsidR="00631123" w:rsidRPr="00A8786A" w:rsidSect="00AD4588">
      <w:footerReference w:type="default" r:id="rId15"/>
      <w:type w:val="continuous"/>
      <w:pgSz w:w="12240" w:h="15840"/>
      <w:pgMar w:top="1053" w:right="72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333F8" w14:textId="77777777" w:rsidR="007F2898" w:rsidRDefault="007F2898" w:rsidP="001A0DBE">
      <w:r>
        <w:separator/>
      </w:r>
    </w:p>
  </w:endnote>
  <w:endnote w:type="continuationSeparator" w:id="0">
    <w:p w14:paraId="590B5268" w14:textId="77777777" w:rsidR="007F2898" w:rsidRDefault="007F2898" w:rsidP="001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86AC" w14:textId="77777777" w:rsidR="00EB616D" w:rsidRDefault="00EB616D">
    <w:pPr>
      <w:pStyle w:val="Rodap"/>
    </w:pPr>
    <w:r>
      <w:ptab w:relativeTo="margin" w:alignment="center" w:leader="none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F7C5E" w14:textId="77777777" w:rsidR="007F2898" w:rsidRDefault="007F2898" w:rsidP="001A0DBE">
      <w:r>
        <w:separator/>
      </w:r>
    </w:p>
  </w:footnote>
  <w:footnote w:type="continuationSeparator" w:id="0">
    <w:p w14:paraId="7CA6A509" w14:textId="77777777" w:rsidR="007F2898" w:rsidRDefault="007F2898" w:rsidP="001A0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E86"/>
    <w:multiLevelType w:val="hybridMultilevel"/>
    <w:tmpl w:val="440CE4A0"/>
    <w:lvl w:ilvl="0" w:tplc="4E2086D6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b/>
        <w:color w:val="FF0000"/>
        <w:sz w:val="24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810709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wNzc2NjE2tDQ3MrdU0lEKTi0uzszPAykwrAUAX7kOJSwAAAA="/>
  </w:docVars>
  <w:rsids>
    <w:rsidRoot w:val="00830945"/>
    <w:rsid w:val="00016D0E"/>
    <w:rsid w:val="000246FA"/>
    <w:rsid w:val="000247CD"/>
    <w:rsid w:val="0003651A"/>
    <w:rsid w:val="00047E5F"/>
    <w:rsid w:val="0005223D"/>
    <w:rsid w:val="00054FF6"/>
    <w:rsid w:val="00055E1B"/>
    <w:rsid w:val="00076505"/>
    <w:rsid w:val="000A4544"/>
    <w:rsid w:val="000B27A9"/>
    <w:rsid w:val="000B42AC"/>
    <w:rsid w:val="000B5526"/>
    <w:rsid w:val="000C44EA"/>
    <w:rsid w:val="000D03E6"/>
    <w:rsid w:val="000E2BE2"/>
    <w:rsid w:val="000E3373"/>
    <w:rsid w:val="000F4B0C"/>
    <w:rsid w:val="00106423"/>
    <w:rsid w:val="001163C0"/>
    <w:rsid w:val="00121582"/>
    <w:rsid w:val="00121D4B"/>
    <w:rsid w:val="001269E0"/>
    <w:rsid w:val="0013172A"/>
    <w:rsid w:val="00131EFF"/>
    <w:rsid w:val="001325D9"/>
    <w:rsid w:val="00137A78"/>
    <w:rsid w:val="00142AF0"/>
    <w:rsid w:val="00143422"/>
    <w:rsid w:val="00143B88"/>
    <w:rsid w:val="00156358"/>
    <w:rsid w:val="001577A0"/>
    <w:rsid w:val="00163EAF"/>
    <w:rsid w:val="00165BE0"/>
    <w:rsid w:val="0017194C"/>
    <w:rsid w:val="00174A07"/>
    <w:rsid w:val="001757EE"/>
    <w:rsid w:val="00181530"/>
    <w:rsid w:val="00181B77"/>
    <w:rsid w:val="001847C4"/>
    <w:rsid w:val="00184851"/>
    <w:rsid w:val="001869A9"/>
    <w:rsid w:val="001A0DBE"/>
    <w:rsid w:val="001A2EA7"/>
    <w:rsid w:val="001B4255"/>
    <w:rsid w:val="001C1337"/>
    <w:rsid w:val="001C24C6"/>
    <w:rsid w:val="001C2D1D"/>
    <w:rsid w:val="001D0026"/>
    <w:rsid w:val="001D2CDA"/>
    <w:rsid w:val="001D7447"/>
    <w:rsid w:val="001E2B9C"/>
    <w:rsid w:val="001E2CBC"/>
    <w:rsid w:val="001E5F9B"/>
    <w:rsid w:val="002048F7"/>
    <w:rsid w:val="002060B3"/>
    <w:rsid w:val="00206F7C"/>
    <w:rsid w:val="00211B85"/>
    <w:rsid w:val="00217342"/>
    <w:rsid w:val="00236BF4"/>
    <w:rsid w:val="00262955"/>
    <w:rsid w:val="00264A6C"/>
    <w:rsid w:val="00264BCB"/>
    <w:rsid w:val="00265760"/>
    <w:rsid w:val="0027176D"/>
    <w:rsid w:val="002A6372"/>
    <w:rsid w:val="002B1066"/>
    <w:rsid w:val="002B56A2"/>
    <w:rsid w:val="002C6981"/>
    <w:rsid w:val="002E1248"/>
    <w:rsid w:val="002E2EEC"/>
    <w:rsid w:val="002F617A"/>
    <w:rsid w:val="002F648F"/>
    <w:rsid w:val="002F73C5"/>
    <w:rsid w:val="00311FB7"/>
    <w:rsid w:val="00313113"/>
    <w:rsid w:val="00330CDA"/>
    <w:rsid w:val="0033402E"/>
    <w:rsid w:val="003358F7"/>
    <w:rsid w:val="0034151A"/>
    <w:rsid w:val="00341B89"/>
    <w:rsid w:val="0034399D"/>
    <w:rsid w:val="00343EDB"/>
    <w:rsid w:val="003454BB"/>
    <w:rsid w:val="00352C8C"/>
    <w:rsid w:val="00353F40"/>
    <w:rsid w:val="0036401F"/>
    <w:rsid w:val="0036462A"/>
    <w:rsid w:val="003676B6"/>
    <w:rsid w:val="00371666"/>
    <w:rsid w:val="00373E75"/>
    <w:rsid w:val="003744CE"/>
    <w:rsid w:val="00377D00"/>
    <w:rsid w:val="00391B2F"/>
    <w:rsid w:val="0039506F"/>
    <w:rsid w:val="003A16F0"/>
    <w:rsid w:val="003A41CF"/>
    <w:rsid w:val="003B1CF8"/>
    <w:rsid w:val="003C0835"/>
    <w:rsid w:val="003C09C2"/>
    <w:rsid w:val="003C2694"/>
    <w:rsid w:val="003C2A81"/>
    <w:rsid w:val="003D11BE"/>
    <w:rsid w:val="003E49F3"/>
    <w:rsid w:val="0041160D"/>
    <w:rsid w:val="00433B9E"/>
    <w:rsid w:val="0044744A"/>
    <w:rsid w:val="00455633"/>
    <w:rsid w:val="00456EC4"/>
    <w:rsid w:val="004700B0"/>
    <w:rsid w:val="00473601"/>
    <w:rsid w:val="00480526"/>
    <w:rsid w:val="00481CE1"/>
    <w:rsid w:val="00490746"/>
    <w:rsid w:val="004A70C7"/>
    <w:rsid w:val="004B0AEA"/>
    <w:rsid w:val="004B266F"/>
    <w:rsid w:val="004B4A19"/>
    <w:rsid w:val="004C1BD0"/>
    <w:rsid w:val="004C2C59"/>
    <w:rsid w:val="004C2D45"/>
    <w:rsid w:val="004E0BB1"/>
    <w:rsid w:val="004E0E3E"/>
    <w:rsid w:val="004E2A93"/>
    <w:rsid w:val="004E5355"/>
    <w:rsid w:val="004F46AD"/>
    <w:rsid w:val="0051336D"/>
    <w:rsid w:val="005149E3"/>
    <w:rsid w:val="0052556D"/>
    <w:rsid w:val="00530527"/>
    <w:rsid w:val="00535A44"/>
    <w:rsid w:val="00537442"/>
    <w:rsid w:val="00542437"/>
    <w:rsid w:val="005430D4"/>
    <w:rsid w:val="0054337F"/>
    <w:rsid w:val="0055132E"/>
    <w:rsid w:val="00571964"/>
    <w:rsid w:val="00575EE1"/>
    <w:rsid w:val="005824A7"/>
    <w:rsid w:val="00582A9B"/>
    <w:rsid w:val="00585A83"/>
    <w:rsid w:val="00592D1E"/>
    <w:rsid w:val="00595205"/>
    <w:rsid w:val="005A34FC"/>
    <w:rsid w:val="005A35EC"/>
    <w:rsid w:val="005A7D59"/>
    <w:rsid w:val="005B27CD"/>
    <w:rsid w:val="005B2C00"/>
    <w:rsid w:val="005B3668"/>
    <w:rsid w:val="005C22FD"/>
    <w:rsid w:val="005D14EE"/>
    <w:rsid w:val="005D18CC"/>
    <w:rsid w:val="005D3D12"/>
    <w:rsid w:val="005D4728"/>
    <w:rsid w:val="005E6C57"/>
    <w:rsid w:val="005F376C"/>
    <w:rsid w:val="00612CBA"/>
    <w:rsid w:val="00614271"/>
    <w:rsid w:val="00615FB1"/>
    <w:rsid w:val="00621A1A"/>
    <w:rsid w:val="00631123"/>
    <w:rsid w:val="0063331E"/>
    <w:rsid w:val="00636AAE"/>
    <w:rsid w:val="00636D81"/>
    <w:rsid w:val="00642DD7"/>
    <w:rsid w:val="006439A6"/>
    <w:rsid w:val="006455DB"/>
    <w:rsid w:val="00657B85"/>
    <w:rsid w:val="00660FC1"/>
    <w:rsid w:val="00682266"/>
    <w:rsid w:val="006831B1"/>
    <w:rsid w:val="006858EB"/>
    <w:rsid w:val="0068786A"/>
    <w:rsid w:val="00692DE9"/>
    <w:rsid w:val="00694397"/>
    <w:rsid w:val="00694990"/>
    <w:rsid w:val="00696CED"/>
    <w:rsid w:val="006A3635"/>
    <w:rsid w:val="006B1CDA"/>
    <w:rsid w:val="006D2CFF"/>
    <w:rsid w:val="006D3BCD"/>
    <w:rsid w:val="006E4B4B"/>
    <w:rsid w:val="006F48A8"/>
    <w:rsid w:val="006F516A"/>
    <w:rsid w:val="007158BB"/>
    <w:rsid w:val="00716578"/>
    <w:rsid w:val="00722342"/>
    <w:rsid w:val="00725915"/>
    <w:rsid w:val="00727E4D"/>
    <w:rsid w:val="00732568"/>
    <w:rsid w:val="00737B11"/>
    <w:rsid w:val="00742751"/>
    <w:rsid w:val="00742EC7"/>
    <w:rsid w:val="0074380C"/>
    <w:rsid w:val="00755CA0"/>
    <w:rsid w:val="0075732A"/>
    <w:rsid w:val="00760604"/>
    <w:rsid w:val="00766546"/>
    <w:rsid w:val="0076673F"/>
    <w:rsid w:val="00772073"/>
    <w:rsid w:val="00772225"/>
    <w:rsid w:val="007728E4"/>
    <w:rsid w:val="00772B8D"/>
    <w:rsid w:val="00772C9C"/>
    <w:rsid w:val="007754F9"/>
    <w:rsid w:val="00787BAD"/>
    <w:rsid w:val="00787DC5"/>
    <w:rsid w:val="007A0AA7"/>
    <w:rsid w:val="007A3B68"/>
    <w:rsid w:val="007B228F"/>
    <w:rsid w:val="007B507A"/>
    <w:rsid w:val="007B7A6B"/>
    <w:rsid w:val="007D7F20"/>
    <w:rsid w:val="007E1C4F"/>
    <w:rsid w:val="007E3A04"/>
    <w:rsid w:val="007E649E"/>
    <w:rsid w:val="007E7C71"/>
    <w:rsid w:val="007F2898"/>
    <w:rsid w:val="007F4214"/>
    <w:rsid w:val="007F44F3"/>
    <w:rsid w:val="007F6E77"/>
    <w:rsid w:val="0080664F"/>
    <w:rsid w:val="00807037"/>
    <w:rsid w:val="00816B36"/>
    <w:rsid w:val="008176DE"/>
    <w:rsid w:val="008205A7"/>
    <w:rsid w:val="00830945"/>
    <w:rsid w:val="00835D3B"/>
    <w:rsid w:val="00845460"/>
    <w:rsid w:val="00853A6B"/>
    <w:rsid w:val="00863805"/>
    <w:rsid w:val="00863EC3"/>
    <w:rsid w:val="00864115"/>
    <w:rsid w:val="008645B0"/>
    <w:rsid w:val="00874195"/>
    <w:rsid w:val="008758C7"/>
    <w:rsid w:val="00882554"/>
    <w:rsid w:val="0088315C"/>
    <w:rsid w:val="00885958"/>
    <w:rsid w:val="008862FA"/>
    <w:rsid w:val="00890726"/>
    <w:rsid w:val="00892C41"/>
    <w:rsid w:val="008A3162"/>
    <w:rsid w:val="008A42D2"/>
    <w:rsid w:val="008A78BA"/>
    <w:rsid w:val="008B16A9"/>
    <w:rsid w:val="008B2829"/>
    <w:rsid w:val="008C7104"/>
    <w:rsid w:val="008D79F3"/>
    <w:rsid w:val="008E008A"/>
    <w:rsid w:val="008E0CB2"/>
    <w:rsid w:val="008E1EF8"/>
    <w:rsid w:val="008F2E0E"/>
    <w:rsid w:val="008F5A48"/>
    <w:rsid w:val="00901FF6"/>
    <w:rsid w:val="00903532"/>
    <w:rsid w:val="009107C3"/>
    <w:rsid w:val="0091230D"/>
    <w:rsid w:val="00921084"/>
    <w:rsid w:val="0092160E"/>
    <w:rsid w:val="00921B00"/>
    <w:rsid w:val="00922949"/>
    <w:rsid w:val="00925D65"/>
    <w:rsid w:val="00947417"/>
    <w:rsid w:val="00947A8D"/>
    <w:rsid w:val="00950DB1"/>
    <w:rsid w:val="0095368C"/>
    <w:rsid w:val="009625DF"/>
    <w:rsid w:val="00962D9B"/>
    <w:rsid w:val="009722D4"/>
    <w:rsid w:val="009777FB"/>
    <w:rsid w:val="00980A91"/>
    <w:rsid w:val="009821BE"/>
    <w:rsid w:val="0099065E"/>
    <w:rsid w:val="009A447B"/>
    <w:rsid w:val="009A547C"/>
    <w:rsid w:val="009B25D6"/>
    <w:rsid w:val="009B5063"/>
    <w:rsid w:val="009B76AE"/>
    <w:rsid w:val="009C4D64"/>
    <w:rsid w:val="009C7E3B"/>
    <w:rsid w:val="009D037F"/>
    <w:rsid w:val="009D4CE1"/>
    <w:rsid w:val="009D539C"/>
    <w:rsid w:val="009D6A42"/>
    <w:rsid w:val="009E093F"/>
    <w:rsid w:val="009E7791"/>
    <w:rsid w:val="009E79B4"/>
    <w:rsid w:val="009F0B9D"/>
    <w:rsid w:val="009F6E19"/>
    <w:rsid w:val="00A0380C"/>
    <w:rsid w:val="00A12FF5"/>
    <w:rsid w:val="00A140DC"/>
    <w:rsid w:val="00A17118"/>
    <w:rsid w:val="00A201B9"/>
    <w:rsid w:val="00A20B5C"/>
    <w:rsid w:val="00A2179A"/>
    <w:rsid w:val="00A32E3B"/>
    <w:rsid w:val="00A353D7"/>
    <w:rsid w:val="00A41366"/>
    <w:rsid w:val="00A435A2"/>
    <w:rsid w:val="00A449E0"/>
    <w:rsid w:val="00A506DC"/>
    <w:rsid w:val="00A560F5"/>
    <w:rsid w:val="00A56CB5"/>
    <w:rsid w:val="00A64672"/>
    <w:rsid w:val="00A64F9F"/>
    <w:rsid w:val="00A804CA"/>
    <w:rsid w:val="00A8159D"/>
    <w:rsid w:val="00A8786A"/>
    <w:rsid w:val="00A93D01"/>
    <w:rsid w:val="00A9487D"/>
    <w:rsid w:val="00A96756"/>
    <w:rsid w:val="00AA6431"/>
    <w:rsid w:val="00AC112C"/>
    <w:rsid w:val="00AC3063"/>
    <w:rsid w:val="00AC6C25"/>
    <w:rsid w:val="00AD207E"/>
    <w:rsid w:val="00AD43E7"/>
    <w:rsid w:val="00AD4588"/>
    <w:rsid w:val="00AD6395"/>
    <w:rsid w:val="00AE0E28"/>
    <w:rsid w:val="00AE53E6"/>
    <w:rsid w:val="00AF02EF"/>
    <w:rsid w:val="00AF1B69"/>
    <w:rsid w:val="00AF49AC"/>
    <w:rsid w:val="00AF5DB6"/>
    <w:rsid w:val="00B1163C"/>
    <w:rsid w:val="00B1269F"/>
    <w:rsid w:val="00B209EB"/>
    <w:rsid w:val="00B35E5B"/>
    <w:rsid w:val="00B369BC"/>
    <w:rsid w:val="00B40C86"/>
    <w:rsid w:val="00B45743"/>
    <w:rsid w:val="00B460D4"/>
    <w:rsid w:val="00B53863"/>
    <w:rsid w:val="00B56B5C"/>
    <w:rsid w:val="00B6158C"/>
    <w:rsid w:val="00B64C4E"/>
    <w:rsid w:val="00B71195"/>
    <w:rsid w:val="00B72936"/>
    <w:rsid w:val="00B96FB5"/>
    <w:rsid w:val="00B975A7"/>
    <w:rsid w:val="00BC2157"/>
    <w:rsid w:val="00BD2655"/>
    <w:rsid w:val="00BD3CD7"/>
    <w:rsid w:val="00BE0F92"/>
    <w:rsid w:val="00BF1690"/>
    <w:rsid w:val="00C015ED"/>
    <w:rsid w:val="00C01E26"/>
    <w:rsid w:val="00C2387C"/>
    <w:rsid w:val="00C2500F"/>
    <w:rsid w:val="00C2586B"/>
    <w:rsid w:val="00C32B3B"/>
    <w:rsid w:val="00C35DBA"/>
    <w:rsid w:val="00C4680F"/>
    <w:rsid w:val="00C62F2A"/>
    <w:rsid w:val="00C63F80"/>
    <w:rsid w:val="00C82571"/>
    <w:rsid w:val="00C97097"/>
    <w:rsid w:val="00CA0194"/>
    <w:rsid w:val="00CA1F38"/>
    <w:rsid w:val="00CA5ACC"/>
    <w:rsid w:val="00CB4524"/>
    <w:rsid w:val="00CC1C7D"/>
    <w:rsid w:val="00CC6D33"/>
    <w:rsid w:val="00CD10E3"/>
    <w:rsid w:val="00CD2697"/>
    <w:rsid w:val="00CD3F87"/>
    <w:rsid w:val="00CD6676"/>
    <w:rsid w:val="00CF030B"/>
    <w:rsid w:val="00CF0840"/>
    <w:rsid w:val="00CF5CA6"/>
    <w:rsid w:val="00D028AA"/>
    <w:rsid w:val="00D02A89"/>
    <w:rsid w:val="00D05EA9"/>
    <w:rsid w:val="00D1239C"/>
    <w:rsid w:val="00D21A6B"/>
    <w:rsid w:val="00D22B7E"/>
    <w:rsid w:val="00D26F43"/>
    <w:rsid w:val="00D44498"/>
    <w:rsid w:val="00D509AF"/>
    <w:rsid w:val="00D61BBB"/>
    <w:rsid w:val="00D67A54"/>
    <w:rsid w:val="00D83FDE"/>
    <w:rsid w:val="00D84320"/>
    <w:rsid w:val="00D84EE4"/>
    <w:rsid w:val="00D86088"/>
    <w:rsid w:val="00DB1153"/>
    <w:rsid w:val="00DB6FFB"/>
    <w:rsid w:val="00DB7CEE"/>
    <w:rsid w:val="00DC2C05"/>
    <w:rsid w:val="00DC7523"/>
    <w:rsid w:val="00DC7AFA"/>
    <w:rsid w:val="00DD007B"/>
    <w:rsid w:val="00DD4EBA"/>
    <w:rsid w:val="00DD7AFD"/>
    <w:rsid w:val="00DE6E08"/>
    <w:rsid w:val="00DF108F"/>
    <w:rsid w:val="00DF4F50"/>
    <w:rsid w:val="00E04BB9"/>
    <w:rsid w:val="00E15AD9"/>
    <w:rsid w:val="00E17ED3"/>
    <w:rsid w:val="00E2099D"/>
    <w:rsid w:val="00E27A5F"/>
    <w:rsid w:val="00E301FC"/>
    <w:rsid w:val="00E30884"/>
    <w:rsid w:val="00E309C5"/>
    <w:rsid w:val="00E3660A"/>
    <w:rsid w:val="00E37A11"/>
    <w:rsid w:val="00E41519"/>
    <w:rsid w:val="00E434A1"/>
    <w:rsid w:val="00E479EF"/>
    <w:rsid w:val="00E56E96"/>
    <w:rsid w:val="00E64BD5"/>
    <w:rsid w:val="00E916D0"/>
    <w:rsid w:val="00E96E44"/>
    <w:rsid w:val="00EB0140"/>
    <w:rsid w:val="00EB3E15"/>
    <w:rsid w:val="00EB616D"/>
    <w:rsid w:val="00EB6FCB"/>
    <w:rsid w:val="00EC2D4F"/>
    <w:rsid w:val="00EC5F9A"/>
    <w:rsid w:val="00ED7BA6"/>
    <w:rsid w:val="00EF22B8"/>
    <w:rsid w:val="00EF22F1"/>
    <w:rsid w:val="00EF4CC8"/>
    <w:rsid w:val="00F0394D"/>
    <w:rsid w:val="00F04040"/>
    <w:rsid w:val="00F0456B"/>
    <w:rsid w:val="00F36AC1"/>
    <w:rsid w:val="00F40C2F"/>
    <w:rsid w:val="00F42618"/>
    <w:rsid w:val="00F437E3"/>
    <w:rsid w:val="00F43B93"/>
    <w:rsid w:val="00F57381"/>
    <w:rsid w:val="00F60784"/>
    <w:rsid w:val="00F61D42"/>
    <w:rsid w:val="00F65713"/>
    <w:rsid w:val="00F73051"/>
    <w:rsid w:val="00F74B18"/>
    <w:rsid w:val="00F74E9C"/>
    <w:rsid w:val="00F9020E"/>
    <w:rsid w:val="00F9298A"/>
    <w:rsid w:val="00F93F85"/>
    <w:rsid w:val="00F9434A"/>
    <w:rsid w:val="00F976AE"/>
    <w:rsid w:val="00FA235A"/>
    <w:rsid w:val="00FA2948"/>
    <w:rsid w:val="00FA4A5D"/>
    <w:rsid w:val="00FB1D8F"/>
    <w:rsid w:val="00FB6631"/>
    <w:rsid w:val="00FC2607"/>
    <w:rsid w:val="00FC3ED9"/>
    <w:rsid w:val="00FC441B"/>
    <w:rsid w:val="00FC653D"/>
    <w:rsid w:val="00FC728A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B771F3"/>
  <w15:chartTrackingRefBased/>
  <w15:docId w15:val="{9050839D-6915-4E86-92FA-AA3785A3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588"/>
  </w:style>
  <w:style w:type="paragraph" w:styleId="Ttulo1">
    <w:name w:val="heading 1"/>
    <w:basedOn w:val="Normal"/>
    <w:next w:val="Normal"/>
    <w:link w:val="Ttulo1Char"/>
    <w:uiPriority w:val="9"/>
    <w:qFormat/>
    <w:rsid w:val="001C2D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0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205A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0DBE"/>
  </w:style>
  <w:style w:type="paragraph" w:styleId="Rodap">
    <w:name w:val="footer"/>
    <w:basedOn w:val="Normal"/>
    <w:link w:val="Rodap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0DBE"/>
  </w:style>
  <w:style w:type="character" w:customStyle="1" w:styleId="ng-binding">
    <w:name w:val="ng-binding"/>
    <w:basedOn w:val="Fontepargpadro"/>
    <w:rsid w:val="00921084"/>
  </w:style>
  <w:style w:type="character" w:customStyle="1" w:styleId="ng-scope">
    <w:name w:val="ng-scope"/>
    <w:basedOn w:val="Fontepargpadro"/>
    <w:rsid w:val="00921084"/>
  </w:style>
  <w:style w:type="character" w:styleId="Forte">
    <w:name w:val="Strong"/>
    <w:basedOn w:val="Fontepargpadro"/>
    <w:uiPriority w:val="22"/>
    <w:qFormat/>
    <w:rsid w:val="0092108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92C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6FB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A8159D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8159D"/>
    <w:rPr>
      <w:rFonts w:ascii="Times New Roman" w:hAnsi="Times New Roman" w:cs="Times New Roman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8159D"/>
    <w:rPr>
      <w:rFonts w:ascii="Times New Roman" w:hAnsi="Times New Roman" w:cs="Times New Roman"/>
    </w:rPr>
  </w:style>
  <w:style w:type="table" w:styleId="TabeladeGradeClara">
    <w:name w:val="Grid Table Light"/>
    <w:basedOn w:val="Tabelanormal"/>
    <w:uiPriority w:val="40"/>
    <w:rsid w:val="004E53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Fontepargpadro"/>
    <w:uiPriority w:val="99"/>
    <w:rsid w:val="00B975A7"/>
    <w:rPr>
      <w:color w:val="605E5C"/>
      <w:shd w:val="clear" w:color="auto" w:fill="E1DFDD"/>
    </w:rPr>
  </w:style>
  <w:style w:type="character" w:customStyle="1" w:styleId="MenoPendente1">
    <w:name w:val="Menção Pendente1"/>
    <w:basedOn w:val="Fontepargpadro"/>
    <w:uiPriority w:val="99"/>
    <w:rsid w:val="004C2D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5B2C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C2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elacomgrade1">
    <w:name w:val="Tabela com grade1"/>
    <w:basedOn w:val="Tabelanormal"/>
    <w:next w:val="Tabelacomgrade"/>
    <w:uiPriority w:val="39"/>
    <w:rsid w:val="008E008A"/>
    <w:rPr>
      <w:rFonts w:eastAsia="Times New Roman" w:cs="Arial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9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8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instagram.com/yourcompan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edin.com/yourcompany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facebook.com/yourcompany" TargetMode="External"/><Relationship Id="rId14" Type="http://schemas.openxmlformats.org/officeDocument/2006/relationships/hyperlink" Target="https://twitter.com/yourcompany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f5568296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C402A9D-B904-41CF-A0C6-8C60F5A6E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tf55682965_win32</Template>
  <TotalTime>1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Luiz Carlos Gabriel Pacheco Castello Branco</cp:lastModifiedBy>
  <cp:revision>2</cp:revision>
  <dcterms:created xsi:type="dcterms:W3CDTF">2024-06-07T23:11:00Z</dcterms:created>
  <dcterms:modified xsi:type="dcterms:W3CDTF">2025-02-20T18:17:00Z</dcterms:modified>
</cp:coreProperties>
</file>
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588" w:rsidRDefault="00AD4588" w:rsidP="008E008A"/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8805E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4"/>
        <w:gridCol w:w="4682"/>
      </w:tblGrid>
      <w:tr w:rsidR="000E2BE2" w:rsidTr="001E5F9B">
        <w:tc>
          <w:tcPr>
            <w:tcW w:w="10206" w:type="dxa"/>
            <w:gridSpan w:val="2"/>
            <w:shd w:val="clear" w:color="auto" w:fill="58805E"/>
            <w:vAlign w:val="center"/>
          </w:tcPr>
          <w:p w:rsidR="000E2BE2" w:rsidRPr="00AD4588" w:rsidRDefault="000E2BE2" w:rsidP="000E2BE2">
            <w:pPr>
              <w:rPr>
                <w:color w:val="FFFFFF" w:themeColor="background1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786F3EC5" wp14:editId="5EC80EB0">
                  <wp:extent cx="3064061" cy="1385248"/>
                  <wp:effectExtent l="0" t="0" r="3175" b="5715"/>
                  <wp:docPr id="5" name="Imagem 5" descr="Floral,flower,green,leaves,nature - free image from needpix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loral,flower,green,leaves,nature - free image from needpix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04" b="4290"/>
                          <a:stretch/>
                        </pic:blipFill>
                        <pic:spPr bwMode="auto">
                          <a:xfrm>
                            <a:off x="0" y="0"/>
                            <a:ext cx="3121892" cy="1411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0E2BE2" w:rsidTr="001E5F9B">
        <w:tc>
          <w:tcPr>
            <w:tcW w:w="5524" w:type="dxa"/>
            <w:shd w:val="clear" w:color="auto" w:fill="58805E"/>
            <w:vAlign w:val="center"/>
          </w:tcPr>
          <w:p w:rsidR="001E5F9B" w:rsidRPr="00AD4588" w:rsidRDefault="001E5F9B" w:rsidP="001E5F9B">
            <w:pPr>
              <w:rPr>
                <w:b/>
                <w:color w:val="FFFFFF" w:themeColor="background1"/>
                <w:sz w:val="32"/>
              </w:rPr>
            </w:pPr>
            <w:r w:rsidRPr="00AD4588">
              <w:rPr>
                <w:b/>
                <w:color w:val="FFFFFF" w:themeColor="background1"/>
                <w:sz w:val="32"/>
              </w:rPr>
              <w:t>[displayName]</w:t>
            </w:r>
          </w:p>
          <w:p w:rsidR="000E2BE2" w:rsidRPr="00AD4588" w:rsidRDefault="001E5F9B" w:rsidP="001E5F9B">
            <w:pPr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[title]</w:t>
            </w:r>
          </w:p>
        </w:tc>
        <w:tc>
          <w:tcPr>
            <w:tcW w:w="4682" w:type="dxa"/>
            <w:shd w:val="clear" w:color="auto" w:fill="58805E"/>
            <w:vAlign w:val="center"/>
          </w:tcPr>
          <w:p w:rsidR="000E2BE2" w:rsidRDefault="000E2BE2" w:rsidP="000E2BE2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 xml:space="preserve">[telephoneNumber] </w:t>
            </w:r>
          </w:p>
          <w:p w:rsidR="000E2BE2" w:rsidRPr="00AD4588" w:rsidRDefault="000E2BE2" w:rsidP="000E2BE2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[mail]</w:t>
            </w:r>
          </w:p>
          <w:p w:rsidR="000E2BE2" w:rsidRPr="00AD4588" w:rsidRDefault="000E2BE2" w:rsidP="000E2BE2">
            <w:pPr>
              <w:jc w:val="right"/>
              <w:rPr>
                <w:color w:val="FFFFFF" w:themeColor="background1"/>
              </w:rPr>
            </w:pPr>
            <w:r w:rsidRPr="00AD4588">
              <w:rPr>
                <w:color w:val="FFFFFF" w:themeColor="background1"/>
              </w:rPr>
              <w:t>[wWWHomePage]</w:t>
            </w:r>
          </w:p>
        </w:tc>
      </w:tr>
    </w:tbl>
    <w:p w:rsidR="00AD4588" w:rsidRDefault="00AD4588" w:rsidP="006F516A">
      <w:pPr>
        <w:rPr>
          <w:rFonts w:ascii="Arial" w:eastAsia="Yu Gothic UI Light" w:hAnsi="Arial" w:cs="Arial"/>
          <w:sz w:val="20"/>
        </w:rPr>
      </w:pPr>
    </w:p>
    <w:p w:rsidR="005B27CD" w:rsidRDefault="005B27CD" w:rsidP="006F516A">
      <w:pPr>
        <w:rPr>
          <w:rFonts w:ascii="Arial" w:eastAsia="Yu Gothic UI Light" w:hAnsi="Arial" w:cs="Arial"/>
        </w:rPr>
      </w:pPr>
    </w:p>
    <w:p w:rsidR="00631123" w:rsidRPr="00A8786A" w:rsidRDefault="00631123" w:rsidP="006F516A">
      <w:pPr>
        <w:rPr>
          <w:rFonts w:ascii="Arial" w:eastAsia="Yu Gothic UI Light" w:hAnsi="Arial" w:cs="Arial"/>
        </w:rPr>
      </w:pPr>
    </w:p>
    <w:sectPr w:rsidR="00631123" w:rsidRPr="00A8786A" w:rsidSect="00AD4588">
      <w:footerReference w:type="default" r:id="rId9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E77" w:rsidRDefault="007F6E77" w:rsidP="001A0DBE">
      <w:r>
        <w:separator/>
      </w:r>
    </w:p>
  </w:endnote>
  <w:endnote w:type="continuationSeparator" w:id="0">
    <w:p w:rsidR="007F6E77" w:rsidRDefault="007F6E77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E77" w:rsidRDefault="007F6E77" w:rsidP="001A0DBE">
      <w:r>
        <w:separator/>
      </w:r>
    </w:p>
  </w:footnote>
  <w:footnote w:type="continuationSeparator" w:id="0">
    <w:p w:rsidR="007F6E77" w:rsidRDefault="007F6E77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C402A9D-B904-41CF-A0C6-8C60F5A6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2024-06-07T23:11:00Z</dcterms:created>
  <dcterms:modified xsi:type="dcterms:W3CDTF">2024-06-10T16:01:00Z</dcterms:modified>
</cp:coreProperties>
</file>